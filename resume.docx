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Y="401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44"/>
        <w:gridCol w:w="776"/>
        <w:gridCol w:w="6470"/>
      </w:tblGrid>
      <w:tr w:rsidR="00840A7E" w14:paraId="7D9140DF" w14:textId="77777777" w:rsidTr="00840A7E">
        <w:trPr>
          <w:trHeight w:val="2889"/>
        </w:trPr>
        <w:tc>
          <w:tcPr>
            <w:tcW w:w="3544" w:type="dxa"/>
            <w:vAlign w:val="bottom"/>
          </w:tcPr>
          <w:p w14:paraId="0C7A72F4" w14:textId="54AB8B55" w:rsidR="00E948D1" w:rsidRDefault="00E948D1" w:rsidP="00E948D1">
            <w:pPr>
              <w:pStyle w:val="Heading3"/>
            </w:pPr>
            <w:r>
              <w:t>ABOUT</w:t>
            </w:r>
          </w:p>
          <w:p w14:paraId="61A322A4" w14:textId="74C5BEA1" w:rsidR="00840A7E" w:rsidRDefault="00E948D1" w:rsidP="00E948D1">
            <w:r>
              <w:t xml:space="preserve">I am a Developer with strong passion for </w:t>
            </w:r>
            <w:proofErr w:type="spellStart"/>
            <w:r>
              <w:t xml:space="preserve">self </w:t>
            </w:r>
            <w:proofErr w:type="gramStart"/>
            <w:r>
              <w:t>improvement</w:t>
            </w:r>
            <w:proofErr w:type="spellEnd"/>
            <w:r>
              <w:t>.I</w:t>
            </w:r>
            <w:proofErr w:type="gramEnd"/>
            <w:r>
              <w:t xml:space="preserve"> have enough </w:t>
            </w:r>
            <w:proofErr w:type="spellStart"/>
            <w:r>
              <w:t>positivity,patience,problem</w:t>
            </w:r>
            <w:proofErr w:type="spellEnd"/>
            <w:r>
              <w:t xml:space="preserve"> solving </w:t>
            </w:r>
            <w:proofErr w:type="spellStart"/>
            <w:r>
              <w:t>solving</w:t>
            </w:r>
            <w:proofErr w:type="spellEnd"/>
            <w:r>
              <w:t xml:space="preserve"> skills to solve real world problems with the help of tools and </w:t>
            </w:r>
            <w:proofErr w:type="spellStart"/>
            <w:r>
              <w:t>techbologies</w:t>
            </w:r>
            <w:proofErr w:type="spellEnd"/>
            <w:r>
              <w:t>.</w:t>
            </w:r>
          </w:p>
        </w:tc>
        <w:tc>
          <w:tcPr>
            <w:tcW w:w="776" w:type="dxa"/>
          </w:tcPr>
          <w:p w14:paraId="4A74E217" w14:textId="77777777" w:rsidR="00840A7E" w:rsidRDefault="00840A7E" w:rsidP="00840A7E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3C7F5FF6" w14:textId="4A7FEBF1" w:rsidR="00840A7E" w:rsidRPr="00AA4199" w:rsidRDefault="00840A7E" w:rsidP="00AA4199">
            <w:pPr>
              <w:pStyle w:val="Title"/>
              <w:rPr>
                <w:sz w:val="68"/>
                <w:szCs w:val="68"/>
              </w:rPr>
            </w:pPr>
            <w:r w:rsidRPr="00530BC2">
              <w:rPr>
                <w:sz w:val="68"/>
                <w:szCs w:val="68"/>
              </w:rPr>
              <w:t>SAKSHAM SOLANKI</w:t>
            </w:r>
          </w:p>
        </w:tc>
      </w:tr>
      <w:tr w:rsidR="00840A7E" w14:paraId="09891B1E" w14:textId="77777777" w:rsidTr="00840A7E">
        <w:tc>
          <w:tcPr>
            <w:tcW w:w="3544" w:type="dxa"/>
          </w:tcPr>
          <w:sdt>
            <w:sdtPr>
              <w:id w:val="-1954003311"/>
              <w:placeholder>
                <w:docPart w:val="AA826493AF9A4BAA809C42E00F83ECE3"/>
              </w:placeholder>
              <w:temporary/>
              <w:showingPlcHdr/>
              <w15:appearance w15:val="hidden"/>
            </w:sdtPr>
            <w:sdtEndPr/>
            <w:sdtContent>
              <w:p w14:paraId="31F6F5FB" w14:textId="77777777" w:rsidR="00840A7E" w:rsidRPr="00CB0055" w:rsidRDefault="00840A7E" w:rsidP="00840A7E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p w14:paraId="33DFE903" w14:textId="119FCB8A" w:rsidR="00AA4199" w:rsidRDefault="00833BF7" w:rsidP="00840A7E">
            <w:sdt>
              <w:sdtPr>
                <w:id w:val="1111563247"/>
                <w:placeholder>
                  <w:docPart w:val="550C254C7CF444ABB37104DC60D09AF3"/>
                </w:placeholder>
                <w:temporary/>
                <w:showingPlcHdr/>
                <w15:appearance w15:val="hidden"/>
              </w:sdtPr>
              <w:sdtEndPr/>
              <w:sdtContent>
                <w:r w:rsidR="00840A7E" w:rsidRPr="004D3011">
                  <w:t>PHONE:</w:t>
                </w:r>
              </w:sdtContent>
            </w:sdt>
            <w:r w:rsidR="00840A7E">
              <w:t>+917000132866</w:t>
            </w:r>
          </w:p>
          <w:p w14:paraId="3A502F5F" w14:textId="77777777" w:rsidR="00E000DB" w:rsidRDefault="00E000DB" w:rsidP="00840A7E"/>
          <w:p w14:paraId="63967FDA" w14:textId="0360380E" w:rsidR="00274512" w:rsidRDefault="00E000DB" w:rsidP="00840A7E">
            <w:r>
              <w:t>ADDRESS:</w:t>
            </w:r>
            <w:proofErr w:type="gramStart"/>
            <w:r>
              <w:t>10,Sadar</w:t>
            </w:r>
            <w:proofErr w:type="gramEnd"/>
            <w:r>
              <w:t xml:space="preserve"> Bazar </w:t>
            </w:r>
            <w:proofErr w:type="spellStart"/>
            <w:r>
              <w:t>Manpur,Indore</w:t>
            </w:r>
            <w:proofErr w:type="spellEnd"/>
            <w:r>
              <w:t>(M.P.)</w:t>
            </w:r>
          </w:p>
          <w:p w14:paraId="1D53241D" w14:textId="77777777" w:rsidR="00E000DB" w:rsidRDefault="00E000DB" w:rsidP="00840A7E"/>
          <w:p w14:paraId="27334029" w14:textId="23A1B9AC" w:rsidR="00AA4199" w:rsidRPr="00274512" w:rsidRDefault="00BB4A99" w:rsidP="00840A7E">
            <w:pPr>
              <w:rPr>
                <w:rStyle w:val="Hyperlink"/>
                <w:color w:val="auto"/>
                <w:u w:val="none"/>
              </w:rPr>
            </w:pPr>
            <w:proofErr w:type="gramStart"/>
            <w:r>
              <w:t xml:space="preserve">PORTFOLIO </w:t>
            </w:r>
            <w:r w:rsidR="00AA4199">
              <w:t>:</w:t>
            </w:r>
            <w:proofErr w:type="gramEnd"/>
            <w:r w:rsidR="00833BF7">
              <w:fldChar w:fldCharType="begin"/>
            </w:r>
            <w:r w:rsidR="00833BF7">
              <w:instrText xml:space="preserve"> HYPERLINK "mailto:solankisaksham1998@gmail.com" </w:instrText>
            </w:r>
            <w:r w:rsidR="00833BF7">
              <w:fldChar w:fldCharType="separate"/>
            </w:r>
            <w:r w:rsidR="00AA4199">
              <w:rPr>
                <w:rStyle w:val="Hyperlink"/>
              </w:rPr>
              <w:t>https:.//saksham2105.github.io/</w:t>
            </w:r>
            <w:proofErr w:type="spellStart"/>
            <w:r w:rsidR="00AA4199">
              <w:rPr>
                <w:rStyle w:val="Hyperlink"/>
              </w:rPr>
              <w:t>porfolio</w:t>
            </w:r>
            <w:proofErr w:type="spellEnd"/>
            <w:r w:rsidR="00AA4199">
              <w:rPr>
                <w:rStyle w:val="Hyperlink"/>
              </w:rPr>
              <w:t>/</w:t>
            </w:r>
            <w:r w:rsidR="00833BF7">
              <w:rPr>
                <w:rStyle w:val="Hyperlink"/>
              </w:rPr>
              <w:fldChar w:fldCharType="end"/>
            </w:r>
            <w:r w:rsidR="00AA4199">
              <w:rPr>
                <w:rStyle w:val="Hyperlink"/>
              </w:rPr>
              <w:t xml:space="preserve"> </w:t>
            </w:r>
          </w:p>
          <w:p w14:paraId="1DD95FA6" w14:textId="77777777" w:rsidR="00AA4199" w:rsidRDefault="00AA4199" w:rsidP="00840A7E">
            <w:pPr>
              <w:rPr>
                <w:rStyle w:val="Hyperlink"/>
              </w:rPr>
            </w:pPr>
          </w:p>
          <w:p w14:paraId="455A2BBF" w14:textId="6EFFAFE8" w:rsidR="00840A7E" w:rsidRDefault="00833BF7" w:rsidP="00840A7E">
            <w:sdt>
              <w:sdtPr>
                <w:rPr>
                  <w:color w:val="B85A22" w:themeColor="accent2" w:themeShade="BF"/>
                  <w:u w:val="single"/>
                </w:rPr>
                <w:id w:val="-240260293"/>
                <w:placeholder>
                  <w:docPart w:val="DE691ECEF5F54B37BFBECB219643E35C"/>
                </w:placeholder>
                <w:temporary/>
                <w:showingPlcHdr/>
                <w15:appearance w15:val="hidden"/>
              </w:sdtPr>
              <w:sdtEndPr>
                <w:rPr>
                  <w:color w:val="auto"/>
                  <w:u w:val="none"/>
                </w:rPr>
              </w:sdtEndPr>
              <w:sdtContent>
                <w:r w:rsidR="00840A7E" w:rsidRPr="004D3011">
                  <w:t>EMAIL:</w:t>
                </w:r>
              </w:sdtContent>
            </w:sdt>
            <w:hyperlink r:id="rId10" w:history="1">
              <w:r w:rsidR="00BB4A99" w:rsidRPr="00DF3236">
                <w:rPr>
                  <w:rStyle w:val="Hyperlink"/>
                </w:rPr>
                <w:t>solankisaksham1998@gmail.com</w:t>
              </w:r>
            </w:hyperlink>
          </w:p>
          <w:p w14:paraId="057B00A0" w14:textId="77777777" w:rsidR="00AA4199" w:rsidRDefault="00AA4199" w:rsidP="00840A7E"/>
          <w:p w14:paraId="1F3A109B" w14:textId="77DCF478" w:rsidR="00840A7E" w:rsidRPr="00274512" w:rsidRDefault="00840A7E" w:rsidP="00840A7E">
            <w:pPr>
              <w:rPr>
                <w:rStyle w:val="Hyperlink"/>
                <w:color w:val="auto"/>
                <w:u w:val="none"/>
              </w:rPr>
            </w:pPr>
            <w:proofErr w:type="spellStart"/>
            <w:proofErr w:type="gramStart"/>
            <w:r>
              <w:t>L</w:t>
            </w:r>
            <w:r w:rsidR="00BB4A99">
              <w:t>INKEDIN</w:t>
            </w:r>
            <w:r w:rsidR="00274512">
              <w:t>:</w:t>
            </w:r>
            <w:r>
              <w:rPr>
                <w:rStyle w:val="Hyperlink"/>
              </w:rPr>
              <w:t>https</w:t>
            </w:r>
            <w:proofErr w:type="spellEnd"/>
            <w:r>
              <w:rPr>
                <w:rStyle w:val="Hyperlink"/>
              </w:rPr>
              <w:t>://www</w:t>
            </w:r>
            <w:proofErr w:type="gramEnd"/>
            <w:r>
              <w:rPr>
                <w:rStyle w:val="Hyperlink"/>
              </w:rPr>
              <w:t>.</w:t>
            </w:r>
            <w:hyperlink r:id="rId11" w:history="1">
              <w:r w:rsidRPr="00EA2781">
                <w:rPr>
                  <w:rStyle w:val="Hyperlink"/>
                </w:rPr>
                <w:t>linkedin.com/in/</w:t>
              </w:r>
            </w:hyperlink>
            <w:r>
              <w:rPr>
                <w:rStyle w:val="Hyperlink"/>
              </w:rPr>
              <w:t>saksham-solanki-248691174</w:t>
            </w:r>
          </w:p>
          <w:p w14:paraId="030B9D67" w14:textId="77777777" w:rsidR="00AA4199" w:rsidRDefault="00AA4199" w:rsidP="00840A7E"/>
          <w:p w14:paraId="231F47E7" w14:textId="3A23D62F" w:rsidR="00840A7E" w:rsidRDefault="00BB4A99" w:rsidP="00840A7E">
            <w:pPr>
              <w:rPr>
                <w:rStyle w:val="Hyperlink"/>
              </w:rPr>
            </w:pPr>
            <w:proofErr w:type="spellStart"/>
            <w:r>
              <w:t>GITHUB</w:t>
            </w:r>
            <w:r w:rsidR="00840A7E">
              <w:t>:</w:t>
            </w:r>
            <w:hyperlink r:id="rId12" w:history="1">
              <w:r w:rsidR="00274512" w:rsidRPr="00DE7A3C">
                <w:rPr>
                  <w:rStyle w:val="Hyperlink"/>
                </w:rPr>
                <w:t>https</w:t>
              </w:r>
              <w:proofErr w:type="spellEnd"/>
              <w:r w:rsidR="00274512" w:rsidRPr="00DE7A3C">
                <w:rPr>
                  <w:rStyle w:val="Hyperlink"/>
                </w:rPr>
                <w:t>://www.github.com/saksham2105</w:t>
              </w:r>
            </w:hyperlink>
          </w:p>
          <w:p w14:paraId="38EB5F5A" w14:textId="77777777" w:rsidR="00AA4199" w:rsidRDefault="00AA4199" w:rsidP="007167E5"/>
          <w:p w14:paraId="662321A8" w14:textId="03F9D2A6" w:rsidR="007167E5" w:rsidRDefault="007167E5" w:rsidP="007167E5">
            <w:pPr>
              <w:rPr>
                <w:rStyle w:val="Hyperlink"/>
              </w:rPr>
            </w:pPr>
            <w:proofErr w:type="spellStart"/>
            <w:r>
              <w:t>L</w:t>
            </w:r>
            <w:r w:rsidR="00BB4A99">
              <w:t>EETCODE</w:t>
            </w:r>
            <w:r>
              <w:t>:</w:t>
            </w:r>
            <w:hyperlink r:id="rId13" w:history="1">
              <w:r w:rsidR="00274512" w:rsidRPr="00DE7A3C">
                <w:rPr>
                  <w:rStyle w:val="Hyperlink"/>
                </w:rPr>
                <w:t>https</w:t>
              </w:r>
              <w:proofErr w:type="spellEnd"/>
              <w:r w:rsidR="00274512" w:rsidRPr="00DE7A3C">
                <w:rPr>
                  <w:rStyle w:val="Hyperlink"/>
                </w:rPr>
                <w:t>://leetcode.com/saksham2105</w:t>
              </w:r>
            </w:hyperlink>
          </w:p>
          <w:p w14:paraId="6666A7AC" w14:textId="4D39AA1E" w:rsidR="007167E5" w:rsidRDefault="007167E5" w:rsidP="00840A7E">
            <w:pPr>
              <w:rPr>
                <w:rStyle w:val="Hyperlink"/>
              </w:rPr>
            </w:pPr>
          </w:p>
          <w:p w14:paraId="0216349A" w14:textId="77777777" w:rsidR="00840A7E" w:rsidRDefault="00840A7E" w:rsidP="00840A7E">
            <w:pPr>
              <w:pStyle w:val="Heading3"/>
            </w:pPr>
            <w:r>
              <w:t>INTERNSHIP EXPERIENCE</w:t>
            </w:r>
          </w:p>
          <w:p w14:paraId="175A03DD" w14:textId="02897A77" w:rsidR="00840A7E" w:rsidRDefault="00840A7E" w:rsidP="00D867F5">
            <w:pPr>
              <w:pStyle w:val="Heading4"/>
            </w:pPr>
            <w:r>
              <w:t xml:space="preserve">Thinking </w:t>
            </w:r>
            <w:proofErr w:type="spellStart"/>
            <w:proofErr w:type="gramStart"/>
            <w:r>
              <w:t>Machines,Ujjain</w:t>
            </w:r>
            <w:proofErr w:type="spellEnd"/>
            <w:proofErr w:type="gramEnd"/>
            <w:r>
              <w:t xml:space="preserve"> </w:t>
            </w:r>
            <w:r w:rsidR="00D867F5">
              <w:t>(</w:t>
            </w:r>
            <w:r w:rsidR="007167E5">
              <w:t>April</w:t>
            </w:r>
            <w:r>
              <w:t xml:space="preserve"> 2020 – June 2020</w:t>
            </w:r>
            <w:r w:rsidR="00D867F5">
              <w:t>)</w:t>
            </w:r>
          </w:p>
          <w:p w14:paraId="749C1228" w14:textId="6F2BC606" w:rsidR="00D867F5" w:rsidRPr="00D867F5" w:rsidRDefault="00D867F5" w:rsidP="00D867F5">
            <w:r>
              <w:rPr>
                <w:rFonts w:ascii="Open Sans Light" w:hAnsi="Open Sans Light" w:cs="Open Sans Light"/>
                <w:color w:val="343434"/>
              </w:rPr>
              <w:t xml:space="preserve">Implementation of WebSocket Server as Central </w:t>
            </w:r>
            <w:proofErr w:type="spellStart"/>
            <w:r>
              <w:rPr>
                <w:rFonts w:ascii="Open Sans Light" w:hAnsi="Open Sans Light" w:cs="Open Sans Light"/>
                <w:color w:val="343434"/>
              </w:rPr>
              <w:t>Server.Design</w:t>
            </w:r>
            <w:proofErr w:type="spellEnd"/>
            <w:r>
              <w:rPr>
                <w:rFonts w:ascii="Open Sans Light" w:hAnsi="Open Sans Light" w:cs="Open Sans Light"/>
                <w:color w:val="343434"/>
              </w:rPr>
              <w:t xml:space="preserve"> and </w:t>
            </w:r>
            <w:proofErr w:type="spellStart"/>
            <w:r>
              <w:rPr>
                <w:rFonts w:ascii="Open Sans Light" w:hAnsi="Open Sans Light" w:cs="Open Sans Light"/>
                <w:color w:val="343434"/>
              </w:rPr>
              <w:t>Implementaion</w:t>
            </w:r>
            <w:proofErr w:type="spellEnd"/>
            <w:r>
              <w:rPr>
                <w:rFonts w:ascii="Open Sans Light" w:hAnsi="Open Sans Light" w:cs="Open Sans Light"/>
                <w:color w:val="343434"/>
              </w:rPr>
              <w:t xml:space="preserve"> of Home Controller </w:t>
            </w:r>
            <w:proofErr w:type="spellStart"/>
            <w:r>
              <w:rPr>
                <w:rFonts w:ascii="Open Sans Light" w:hAnsi="Open Sans Light" w:cs="Open Sans Light"/>
                <w:color w:val="343434"/>
              </w:rPr>
              <w:t>APK.Design</w:t>
            </w:r>
            <w:proofErr w:type="spellEnd"/>
            <w:r>
              <w:rPr>
                <w:rFonts w:ascii="Open Sans Light" w:hAnsi="Open Sans Light" w:cs="Open Sans Light"/>
                <w:color w:val="343434"/>
              </w:rPr>
              <w:t xml:space="preserve"> and implementation of Simulation process of </w:t>
            </w:r>
            <w:proofErr w:type="spellStart"/>
            <w:r>
              <w:rPr>
                <w:rFonts w:ascii="Open Sans Light" w:hAnsi="Open Sans Light" w:cs="Open Sans Light"/>
                <w:color w:val="343434"/>
              </w:rPr>
              <w:t>HomeAutomation</w:t>
            </w:r>
            <w:proofErr w:type="spellEnd"/>
            <w:r>
              <w:rPr>
                <w:rFonts w:ascii="Open Sans Light" w:hAnsi="Open Sans Light" w:cs="Open Sans Light"/>
                <w:color w:val="343434"/>
              </w:rPr>
              <w:t xml:space="preserve"> in Desktop Application.</w:t>
            </w:r>
          </w:p>
          <w:p w14:paraId="7352FA11" w14:textId="77777777" w:rsidR="00840A7E" w:rsidRDefault="00840A7E" w:rsidP="00840A7E">
            <w:pPr>
              <w:pStyle w:val="Heading3"/>
            </w:pPr>
            <w:r>
              <w:t>Languages</w:t>
            </w:r>
          </w:p>
          <w:p w14:paraId="515054A3" w14:textId="77777777" w:rsidR="00840A7E" w:rsidRDefault="00840A7E" w:rsidP="00840A7E">
            <w:pPr>
              <w:pStyle w:val="ListParagraph"/>
              <w:numPr>
                <w:ilvl w:val="0"/>
                <w:numId w:val="1"/>
              </w:numPr>
            </w:pPr>
            <w:r>
              <w:t>C, C++</w:t>
            </w:r>
          </w:p>
          <w:p w14:paraId="11CBD1CD" w14:textId="77777777" w:rsidR="00840A7E" w:rsidRDefault="00840A7E" w:rsidP="00840A7E">
            <w:pPr>
              <w:pStyle w:val="ListParagraph"/>
              <w:numPr>
                <w:ilvl w:val="0"/>
                <w:numId w:val="1"/>
              </w:numPr>
            </w:pPr>
            <w:r>
              <w:t>Java</w:t>
            </w:r>
          </w:p>
          <w:p w14:paraId="533C5E1E" w14:textId="77777777" w:rsidR="00840A7E" w:rsidRDefault="00840A7E" w:rsidP="00840A7E">
            <w:pPr>
              <w:pStyle w:val="ListParagraph"/>
              <w:numPr>
                <w:ilvl w:val="0"/>
                <w:numId w:val="1"/>
              </w:numPr>
            </w:pPr>
            <w:r>
              <w:t>Python</w:t>
            </w:r>
          </w:p>
          <w:p w14:paraId="4DF38B06" w14:textId="77777777" w:rsidR="00840A7E" w:rsidRDefault="00840A7E" w:rsidP="00840A7E">
            <w:pPr>
              <w:pStyle w:val="ListParagraph"/>
              <w:numPr>
                <w:ilvl w:val="0"/>
                <w:numId w:val="1"/>
              </w:numPr>
            </w:pPr>
            <w:r>
              <w:t>JavaScript</w:t>
            </w:r>
          </w:p>
          <w:p w14:paraId="13295520" w14:textId="77777777" w:rsidR="00840A7E" w:rsidRDefault="00840A7E" w:rsidP="00840A7E">
            <w:pPr>
              <w:pStyle w:val="Heading3"/>
            </w:pPr>
            <w:r>
              <w:t>Special Skills</w:t>
            </w:r>
          </w:p>
          <w:p w14:paraId="33B36E57" w14:textId="1F475D9D" w:rsidR="00840A7E" w:rsidRPr="00917C61" w:rsidRDefault="00840A7E" w:rsidP="00840A7E">
            <w:pPr>
              <w:pStyle w:val="ListParagraph"/>
              <w:numPr>
                <w:ilvl w:val="0"/>
                <w:numId w:val="5"/>
              </w:numPr>
              <w:rPr>
                <w:color w:val="B85A22" w:themeColor="accent2" w:themeShade="BF"/>
                <w:u w:val="single"/>
              </w:rPr>
            </w:pPr>
            <w:r>
              <w:t>Data Structures</w:t>
            </w:r>
            <w:r w:rsidR="00BB4A99">
              <w:t xml:space="preserve"> &amp;</w:t>
            </w:r>
            <w:r>
              <w:t xml:space="preserve"> Algorithms</w:t>
            </w:r>
          </w:p>
          <w:p w14:paraId="059CBE8D" w14:textId="77777777" w:rsidR="00840A7E" w:rsidRPr="00425DE9" w:rsidRDefault="00840A7E" w:rsidP="00840A7E">
            <w:pPr>
              <w:pStyle w:val="ListParagraph"/>
              <w:numPr>
                <w:ilvl w:val="0"/>
                <w:numId w:val="5"/>
              </w:numPr>
              <w:rPr>
                <w:color w:val="B85A22" w:themeColor="accent2" w:themeShade="BF"/>
                <w:u w:val="single"/>
              </w:rPr>
            </w:pPr>
            <w:r>
              <w:t>Competitive Programming</w:t>
            </w:r>
          </w:p>
          <w:p w14:paraId="6946CA83" w14:textId="7A7C7FEA" w:rsidR="00840A7E" w:rsidRPr="000B1145" w:rsidRDefault="00840A7E" w:rsidP="00840A7E">
            <w:pPr>
              <w:pStyle w:val="ListParagraph"/>
              <w:numPr>
                <w:ilvl w:val="0"/>
                <w:numId w:val="5"/>
              </w:numPr>
              <w:rPr>
                <w:color w:val="B85A22" w:themeColor="accent2" w:themeShade="BF"/>
                <w:u w:val="single"/>
              </w:rPr>
            </w:pPr>
            <w:r>
              <w:t>J2</w:t>
            </w:r>
            <w:proofErr w:type="gramStart"/>
            <w:r>
              <w:t>EE</w:t>
            </w:r>
            <w:r w:rsidR="00BB4A99">
              <w:t>,</w:t>
            </w:r>
            <w:r>
              <w:t>AJAX</w:t>
            </w:r>
            <w:proofErr w:type="gramEnd"/>
          </w:p>
          <w:p w14:paraId="5BD3F2A2" w14:textId="77777777" w:rsidR="00840A7E" w:rsidRPr="00A45801" w:rsidRDefault="00840A7E" w:rsidP="00840A7E">
            <w:pPr>
              <w:pStyle w:val="ListParagraph"/>
              <w:numPr>
                <w:ilvl w:val="0"/>
                <w:numId w:val="5"/>
              </w:numPr>
              <w:rPr>
                <w:color w:val="B85A22" w:themeColor="accent2" w:themeShade="BF"/>
                <w:u w:val="single"/>
              </w:rPr>
            </w:pPr>
            <w:r>
              <w:t>MySQL</w:t>
            </w:r>
          </w:p>
          <w:p w14:paraId="6D101208" w14:textId="77777777" w:rsidR="00840A7E" w:rsidRPr="00AD4B9A" w:rsidRDefault="00840A7E" w:rsidP="00840A7E">
            <w:pPr>
              <w:pStyle w:val="ListParagraph"/>
              <w:numPr>
                <w:ilvl w:val="0"/>
                <w:numId w:val="5"/>
              </w:numPr>
              <w:rPr>
                <w:color w:val="B85A22" w:themeColor="accent2" w:themeShade="BF"/>
                <w:u w:val="single"/>
              </w:rPr>
            </w:pPr>
            <w:r>
              <w:t>React JS</w:t>
            </w:r>
          </w:p>
          <w:p w14:paraId="1C90AD4D" w14:textId="77777777" w:rsidR="00840A7E" w:rsidRPr="004D3011" w:rsidRDefault="00840A7E" w:rsidP="00840A7E">
            <w:pPr>
              <w:pStyle w:val="Date"/>
            </w:pPr>
          </w:p>
        </w:tc>
        <w:tc>
          <w:tcPr>
            <w:tcW w:w="776" w:type="dxa"/>
          </w:tcPr>
          <w:p w14:paraId="75552821" w14:textId="77777777" w:rsidR="00840A7E" w:rsidRDefault="00840A7E" w:rsidP="00840A7E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13F933AC056E40518F931C96D287E17A"/>
              </w:placeholder>
              <w:temporary/>
              <w:showingPlcHdr/>
              <w15:appearance w15:val="hidden"/>
            </w:sdtPr>
            <w:sdtEndPr/>
            <w:sdtContent>
              <w:p w14:paraId="5EF16CED" w14:textId="77777777" w:rsidR="00840A7E" w:rsidRDefault="00840A7E" w:rsidP="00840A7E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6EECB283" w14:textId="77777777" w:rsidR="00840A7E" w:rsidRDefault="00840A7E" w:rsidP="00840A7E">
            <w:pPr>
              <w:pStyle w:val="Heading4"/>
            </w:pPr>
            <w:r>
              <w:t xml:space="preserve">Bachelor </w:t>
            </w:r>
            <w:proofErr w:type="gramStart"/>
            <w:r>
              <w:t>Of</w:t>
            </w:r>
            <w:proofErr w:type="gramEnd"/>
            <w:r>
              <w:t xml:space="preserve"> Engineering</w:t>
            </w:r>
          </w:p>
          <w:p w14:paraId="09893372" w14:textId="77777777" w:rsidR="00840A7E" w:rsidRPr="00B359E4" w:rsidRDefault="00840A7E" w:rsidP="00840A7E">
            <w:pPr>
              <w:pStyle w:val="Heading4"/>
            </w:pPr>
            <w:r>
              <w:rPr>
                <w:color w:val="00B050"/>
              </w:rPr>
              <w:t xml:space="preserve">Government Engineering </w:t>
            </w:r>
            <w:proofErr w:type="spellStart"/>
            <w:proofErr w:type="gramStart"/>
            <w:r>
              <w:rPr>
                <w:color w:val="00B050"/>
              </w:rPr>
              <w:t>College,Ujjain</w:t>
            </w:r>
            <w:proofErr w:type="spellEnd"/>
            <w:proofErr w:type="gramEnd"/>
            <w:r>
              <w:t xml:space="preserve"> </w:t>
            </w:r>
          </w:p>
          <w:p w14:paraId="6F874699" w14:textId="77777777" w:rsidR="00840A7E" w:rsidRPr="00B359E4" w:rsidRDefault="00840A7E" w:rsidP="00840A7E">
            <w:pPr>
              <w:pStyle w:val="Date"/>
            </w:pPr>
            <w:r>
              <w:t>2016 - 2020</w:t>
            </w:r>
          </w:p>
          <w:p w14:paraId="33AC3F8A" w14:textId="5B384A58" w:rsidR="00840A7E" w:rsidRDefault="00840A7E" w:rsidP="00840A7E">
            <w:r>
              <w:t xml:space="preserve">Grades </w:t>
            </w:r>
            <w:r w:rsidR="003316DE">
              <w:t>–</w:t>
            </w:r>
            <w:r>
              <w:t xml:space="preserve"> </w:t>
            </w:r>
            <w:r w:rsidR="003316DE">
              <w:t>7.09</w:t>
            </w:r>
            <w:r>
              <w:t xml:space="preserve"> CGPA</w:t>
            </w:r>
          </w:p>
          <w:p w14:paraId="720E5098" w14:textId="77777777" w:rsidR="00840A7E" w:rsidRDefault="00840A7E" w:rsidP="00840A7E"/>
          <w:p w14:paraId="2A36D1A7" w14:textId="77777777" w:rsidR="00840A7E" w:rsidRDefault="00840A7E" w:rsidP="00840A7E">
            <w:pPr>
              <w:pStyle w:val="Heading4"/>
            </w:pPr>
            <w:proofErr w:type="gramStart"/>
            <w:r>
              <w:t>Secondary  School</w:t>
            </w:r>
            <w:proofErr w:type="gramEnd"/>
            <w:r>
              <w:t xml:space="preserve"> Certificate Examination</w:t>
            </w:r>
          </w:p>
          <w:p w14:paraId="1415C604" w14:textId="77777777" w:rsidR="00840A7E" w:rsidRPr="00B359E4" w:rsidRDefault="00840A7E" w:rsidP="00840A7E">
            <w:pPr>
              <w:pStyle w:val="Heading4"/>
            </w:pPr>
            <w:r>
              <w:rPr>
                <w:color w:val="00B050"/>
              </w:rPr>
              <w:t>Unique Higher Secondary</w:t>
            </w:r>
            <w:r w:rsidRPr="00BB2F2C">
              <w:rPr>
                <w:color w:val="00B050"/>
              </w:rPr>
              <w:t xml:space="preserve"> </w:t>
            </w:r>
            <w:proofErr w:type="spellStart"/>
            <w:proofErr w:type="gramStart"/>
            <w:r w:rsidRPr="00BB2F2C">
              <w:rPr>
                <w:color w:val="00B050"/>
              </w:rPr>
              <w:t>School</w:t>
            </w:r>
            <w:r>
              <w:rPr>
                <w:color w:val="00B050"/>
              </w:rPr>
              <w:t>,Manpur</w:t>
            </w:r>
            <w:proofErr w:type="spellEnd"/>
            <w:proofErr w:type="gramEnd"/>
            <w:r>
              <w:t xml:space="preserve"> </w:t>
            </w:r>
          </w:p>
          <w:p w14:paraId="225A52D5" w14:textId="77777777" w:rsidR="00840A7E" w:rsidRDefault="00840A7E" w:rsidP="00840A7E">
            <w:r>
              <w:t>Year of passing – 2013</w:t>
            </w:r>
          </w:p>
          <w:p w14:paraId="7E2884E0" w14:textId="4F47B725" w:rsidR="00840A7E" w:rsidRDefault="00840A7E" w:rsidP="00840A7E">
            <w:r>
              <w:t>Percentage – 84.2% (</w:t>
            </w:r>
            <w:r w:rsidR="00D867F5">
              <w:t>MP</w:t>
            </w:r>
            <w:r>
              <w:t xml:space="preserve"> Board)</w:t>
            </w:r>
          </w:p>
          <w:p w14:paraId="737E7ADC" w14:textId="77777777" w:rsidR="00840A7E" w:rsidRDefault="00840A7E" w:rsidP="00840A7E"/>
          <w:p w14:paraId="563C42EE" w14:textId="77777777" w:rsidR="00840A7E" w:rsidRDefault="00840A7E" w:rsidP="00840A7E">
            <w:pPr>
              <w:pStyle w:val="Heading4"/>
            </w:pPr>
            <w:r>
              <w:t>Higher Secondary Certificate Examination</w:t>
            </w:r>
          </w:p>
          <w:p w14:paraId="60E08BC9" w14:textId="77777777" w:rsidR="00840A7E" w:rsidRPr="00B359E4" w:rsidRDefault="00840A7E" w:rsidP="00840A7E">
            <w:pPr>
              <w:pStyle w:val="Heading4"/>
            </w:pPr>
            <w:r>
              <w:rPr>
                <w:color w:val="00B050"/>
              </w:rPr>
              <w:t>Unique Higher Secondary</w:t>
            </w:r>
            <w:r w:rsidRPr="00BB2F2C">
              <w:rPr>
                <w:color w:val="00B050"/>
              </w:rPr>
              <w:t xml:space="preserve"> </w:t>
            </w:r>
            <w:proofErr w:type="spellStart"/>
            <w:proofErr w:type="gramStart"/>
            <w:r w:rsidRPr="00BB2F2C">
              <w:rPr>
                <w:color w:val="00B050"/>
              </w:rPr>
              <w:t>School</w:t>
            </w:r>
            <w:r>
              <w:rPr>
                <w:color w:val="00B050"/>
              </w:rPr>
              <w:t>,Manpur</w:t>
            </w:r>
            <w:proofErr w:type="spellEnd"/>
            <w:proofErr w:type="gramEnd"/>
            <w:r>
              <w:t xml:space="preserve"> </w:t>
            </w:r>
          </w:p>
          <w:p w14:paraId="215F8A5E" w14:textId="77777777" w:rsidR="00840A7E" w:rsidRPr="00B359E4" w:rsidRDefault="00840A7E" w:rsidP="00840A7E">
            <w:pPr>
              <w:pStyle w:val="Date"/>
            </w:pPr>
            <w:r>
              <w:t>Year of passing - 2015</w:t>
            </w:r>
          </w:p>
          <w:p w14:paraId="694C04A6" w14:textId="7943C969" w:rsidR="00840A7E" w:rsidRDefault="00840A7E" w:rsidP="00840A7E">
            <w:r>
              <w:t>Percentage – 82.4% (</w:t>
            </w:r>
            <w:r w:rsidR="00D867F5">
              <w:t>MP</w:t>
            </w:r>
            <w:r>
              <w:t xml:space="preserve"> Board)</w:t>
            </w:r>
          </w:p>
          <w:p w14:paraId="245B3F9B" w14:textId="77777777" w:rsidR="00840A7E" w:rsidRDefault="00840A7E" w:rsidP="00840A7E">
            <w:pPr>
              <w:pStyle w:val="Heading2"/>
              <w:rPr>
                <w:rFonts w:asciiTheme="minorHAnsi" w:eastAsiaTheme="minorEastAsia" w:hAnsiTheme="minorHAnsi" w:cstheme="minorBidi"/>
                <w:sz w:val="18"/>
                <w:szCs w:val="22"/>
              </w:rPr>
            </w:pPr>
            <w:r>
              <w:t>Projects</w:t>
            </w:r>
          </w:p>
          <w:p w14:paraId="5BA3D4FB" w14:textId="77777777" w:rsidR="00840A7E" w:rsidRDefault="00840A7E" w:rsidP="00840A7E">
            <w:pPr>
              <w:rPr>
                <w:b/>
              </w:rPr>
            </w:pPr>
            <w:r>
              <w:rPr>
                <w:b/>
              </w:rPr>
              <w:t>Smart Home Framework over Wi-Fi Network</w:t>
            </w:r>
          </w:p>
          <w:p w14:paraId="706DD53B" w14:textId="03E8D4AD" w:rsidR="00F24D4F" w:rsidRPr="00C74689" w:rsidRDefault="00D867F5" w:rsidP="00F24D4F">
            <w:pPr>
              <w:rPr>
                <w:color w:val="B85A22" w:themeColor="accent2" w:themeShade="BF"/>
                <w:u w:val="single"/>
              </w:rPr>
            </w:pPr>
            <w:r>
              <w:rPr>
                <w:rFonts w:ascii="Open Sans Light" w:hAnsi="Open Sans Light" w:cs="Open Sans Light"/>
                <w:color w:val="343434"/>
              </w:rPr>
              <w:t xml:space="preserve">It uses android app to control home </w:t>
            </w:r>
            <w:proofErr w:type="spellStart"/>
            <w:r>
              <w:rPr>
                <w:rFonts w:ascii="Open Sans Light" w:hAnsi="Open Sans Light" w:cs="Open Sans Light"/>
                <w:color w:val="343434"/>
              </w:rPr>
              <w:t>equipments</w:t>
            </w:r>
            <w:proofErr w:type="spellEnd"/>
            <w:r>
              <w:rPr>
                <w:rFonts w:ascii="Open Sans Light" w:hAnsi="Open Sans Light" w:cs="Open Sans Light"/>
                <w:color w:val="343434"/>
              </w:rPr>
              <w:t xml:space="preserve"> under </w:t>
            </w:r>
            <w:proofErr w:type="spellStart"/>
            <w:r>
              <w:rPr>
                <w:rFonts w:ascii="Open Sans Light" w:hAnsi="Open Sans Light" w:cs="Open Sans Light"/>
                <w:color w:val="343434"/>
              </w:rPr>
              <w:t>Wifi</w:t>
            </w:r>
            <w:proofErr w:type="spellEnd"/>
            <w:r>
              <w:rPr>
                <w:rFonts w:ascii="Open Sans Light" w:hAnsi="Open Sans Light" w:cs="Open Sans Light"/>
                <w:color w:val="343434"/>
              </w:rPr>
              <w:t xml:space="preserve"> </w:t>
            </w:r>
            <w:proofErr w:type="spellStart"/>
            <w:proofErr w:type="gramStart"/>
            <w:r>
              <w:rPr>
                <w:rFonts w:ascii="Open Sans Light" w:hAnsi="Open Sans Light" w:cs="Open Sans Light"/>
                <w:color w:val="343434"/>
              </w:rPr>
              <w:t>Range,with</w:t>
            </w:r>
            <w:proofErr w:type="spellEnd"/>
            <w:proofErr w:type="gramEnd"/>
            <w:r>
              <w:rPr>
                <w:rFonts w:ascii="Open Sans Light" w:hAnsi="Open Sans Light" w:cs="Open Sans Light"/>
                <w:color w:val="343434"/>
              </w:rPr>
              <w:t xml:space="preserve"> the help of android device one can change appliances status by sending JSON Data(JSON of appliance) over the network(central server).                             </w:t>
            </w:r>
            <w:r>
              <w:rPr>
                <w:b/>
              </w:rPr>
              <w:t xml:space="preserve">Video </w:t>
            </w:r>
            <w:proofErr w:type="gramStart"/>
            <w:r>
              <w:rPr>
                <w:b/>
              </w:rPr>
              <w:t>Demo</w:t>
            </w:r>
            <w:r w:rsidR="00F24D4F" w:rsidRPr="00BF1373">
              <w:rPr>
                <w:color w:val="0070C0"/>
              </w:rPr>
              <w:t xml:space="preserve"> </w:t>
            </w:r>
            <w:r w:rsidR="00F24D4F">
              <w:t>:</w:t>
            </w:r>
            <w:proofErr w:type="gramEnd"/>
            <w:r w:rsidR="00F24D4F">
              <w:t xml:space="preserve"> </w:t>
            </w:r>
            <w:r w:rsidR="00F24D4F">
              <w:rPr>
                <w:rStyle w:val="Hyperlink"/>
              </w:rPr>
              <w:t>https://saksham2105.github.io/portfolio/</w:t>
            </w:r>
          </w:p>
          <w:p w14:paraId="1DB67154" w14:textId="5DBB8708" w:rsidR="00CE714F" w:rsidRPr="00C74689" w:rsidRDefault="00D867F5" w:rsidP="00CE714F">
            <w:pPr>
              <w:rPr>
                <w:color w:val="B85A22" w:themeColor="accent2" w:themeShade="BF"/>
                <w:u w:val="single"/>
              </w:rPr>
            </w:pPr>
            <w:proofErr w:type="spellStart"/>
            <w:proofErr w:type="gramStart"/>
            <w:r>
              <w:rPr>
                <w:b/>
              </w:rPr>
              <w:t>Github</w:t>
            </w:r>
            <w:proofErr w:type="spellEnd"/>
            <w:r w:rsidR="00CE714F" w:rsidRPr="00BF1373">
              <w:rPr>
                <w:color w:val="0070C0"/>
              </w:rPr>
              <w:t xml:space="preserve"> </w:t>
            </w:r>
            <w:r w:rsidR="00CE714F">
              <w:t>:</w:t>
            </w:r>
            <w:proofErr w:type="gramEnd"/>
            <w:r w:rsidR="00CE714F">
              <w:t xml:space="preserve"> </w:t>
            </w:r>
            <w:r w:rsidR="00CE714F">
              <w:rPr>
                <w:rStyle w:val="Hyperlink"/>
              </w:rPr>
              <w:t>https://github.com/saksham2105/smarthome</w:t>
            </w:r>
          </w:p>
          <w:p w14:paraId="2F00AD64" w14:textId="77777777" w:rsidR="00F24D4F" w:rsidRDefault="00840A7E" w:rsidP="00840A7E">
            <w:r>
              <w:t xml:space="preserve"> </w:t>
            </w:r>
          </w:p>
          <w:p w14:paraId="55D9E2E1" w14:textId="4CE602A7" w:rsidR="00840A7E" w:rsidRDefault="00840A7E" w:rsidP="00840A7E">
            <w:pPr>
              <w:rPr>
                <w:b/>
              </w:rPr>
            </w:pPr>
            <w:r>
              <w:rPr>
                <w:b/>
              </w:rPr>
              <w:t>Database Designing Tool</w:t>
            </w:r>
          </w:p>
          <w:p w14:paraId="37641132" w14:textId="7BE067D6" w:rsidR="00F24D4F" w:rsidRPr="00C74689" w:rsidRDefault="00D867F5" w:rsidP="00F24D4F">
            <w:pPr>
              <w:rPr>
                <w:color w:val="B85A22" w:themeColor="accent2" w:themeShade="BF"/>
                <w:u w:val="single"/>
              </w:rPr>
            </w:pPr>
            <w:r>
              <w:rPr>
                <w:rFonts w:ascii="Open Sans Light" w:hAnsi="Open Sans Light" w:cs="Open Sans Light"/>
                <w:color w:val="343434"/>
              </w:rPr>
              <w:t xml:space="preserve">It is a web based graphical tool that enhances productivity and simplifies data model and data modelling tasks It serves three purposes </w:t>
            </w:r>
            <w:proofErr w:type="gramStart"/>
            <w:r>
              <w:rPr>
                <w:rFonts w:ascii="Open Sans Light" w:hAnsi="Open Sans Light" w:cs="Open Sans Light"/>
                <w:color w:val="343434"/>
              </w:rPr>
              <w:t>1.For</w:t>
            </w:r>
            <w:proofErr w:type="gramEnd"/>
            <w:r>
              <w:rPr>
                <w:rFonts w:ascii="Open Sans Light" w:hAnsi="Open Sans Light" w:cs="Open Sans Light"/>
                <w:color w:val="343434"/>
              </w:rPr>
              <w:t xml:space="preserve"> Designing database tables and relationship diagrams,2.SQL Script generation and 3.Plain Old Java Objects(POJO) Generation                                                             </w:t>
            </w:r>
            <w:r>
              <w:rPr>
                <w:b/>
              </w:rPr>
              <w:t>Video Demo</w:t>
            </w:r>
            <w:r w:rsidR="00F24D4F" w:rsidRPr="00BF1373">
              <w:rPr>
                <w:color w:val="0070C0"/>
              </w:rPr>
              <w:t xml:space="preserve"> </w:t>
            </w:r>
            <w:r w:rsidR="00F24D4F">
              <w:t xml:space="preserve">: </w:t>
            </w:r>
            <w:r w:rsidR="00F24D4F">
              <w:rPr>
                <w:rStyle w:val="Hyperlink"/>
              </w:rPr>
              <w:t>https://saksham2105.github.io/portfolio/</w:t>
            </w:r>
          </w:p>
          <w:p w14:paraId="63FD1D97" w14:textId="69FBEEB7" w:rsidR="00CE714F" w:rsidRPr="00C74689" w:rsidRDefault="00D867F5" w:rsidP="00CE714F">
            <w:pPr>
              <w:rPr>
                <w:color w:val="B85A22" w:themeColor="accent2" w:themeShade="BF"/>
                <w:u w:val="single"/>
              </w:rPr>
            </w:pPr>
            <w:proofErr w:type="spellStart"/>
            <w:r>
              <w:rPr>
                <w:b/>
              </w:rPr>
              <w:t>Github</w:t>
            </w:r>
            <w:proofErr w:type="spellEnd"/>
            <w:r w:rsidR="00CE714F">
              <w:t xml:space="preserve">: </w:t>
            </w:r>
            <w:hyperlink r:id="rId14" w:history="1">
              <w:r w:rsidR="00E000DB" w:rsidRPr="004068B7">
                <w:rPr>
                  <w:rStyle w:val="Hyperlink"/>
                </w:rPr>
                <w:t>https://github.com/saksham2105/database-designing-tool</w:t>
              </w:r>
            </w:hyperlink>
            <w:r w:rsidR="00E000DB">
              <w:rPr>
                <w:rStyle w:val="Hyperlink"/>
              </w:rPr>
              <w:t xml:space="preserve"> </w:t>
            </w:r>
          </w:p>
          <w:p w14:paraId="22E1BE76" w14:textId="7A7F74E8" w:rsidR="00840A7E" w:rsidRDefault="00840A7E" w:rsidP="00840A7E">
            <w:r>
              <w:t xml:space="preserve"> </w:t>
            </w:r>
          </w:p>
          <w:p w14:paraId="496CC486" w14:textId="77777777" w:rsidR="00840A7E" w:rsidRPr="00417536" w:rsidRDefault="00840A7E" w:rsidP="00840A7E">
            <w:pPr>
              <w:rPr>
                <w:b/>
              </w:rPr>
            </w:pPr>
            <w:r>
              <w:rPr>
                <w:b/>
              </w:rPr>
              <w:t>Binary Tree Visualization Tool</w:t>
            </w:r>
          </w:p>
          <w:p w14:paraId="6CBC2896" w14:textId="77777777" w:rsidR="00840A7E" w:rsidRPr="00DD66C1" w:rsidRDefault="00840A7E" w:rsidP="00840A7E">
            <w:pPr>
              <w:rPr>
                <w:rFonts w:ascii="Open Sans Light" w:hAnsi="Open Sans Light" w:cs="Open Sans Light"/>
              </w:rPr>
            </w:pPr>
            <w:r w:rsidRPr="00DD66C1">
              <w:rPr>
                <w:rFonts w:ascii="Open Sans Light" w:hAnsi="Open Sans Light" w:cs="Open Sans Light"/>
              </w:rPr>
              <w:t xml:space="preserve">It is a Binary Search Visualization Application in which user can perform various operations like adding a </w:t>
            </w:r>
            <w:proofErr w:type="spellStart"/>
            <w:proofErr w:type="gramStart"/>
            <w:r w:rsidRPr="00DD66C1">
              <w:rPr>
                <w:rFonts w:ascii="Open Sans Light" w:hAnsi="Open Sans Light" w:cs="Open Sans Light"/>
              </w:rPr>
              <w:t>node,deleting</w:t>
            </w:r>
            <w:proofErr w:type="spellEnd"/>
            <w:proofErr w:type="gramEnd"/>
            <w:r w:rsidRPr="00DD66C1">
              <w:rPr>
                <w:rFonts w:ascii="Open Sans Light" w:hAnsi="Open Sans Light" w:cs="Open Sans Light"/>
              </w:rPr>
              <w:t xml:space="preserve"> a </w:t>
            </w:r>
            <w:proofErr w:type="spellStart"/>
            <w:r w:rsidRPr="00DD66C1">
              <w:rPr>
                <w:rFonts w:ascii="Open Sans Light" w:hAnsi="Open Sans Light" w:cs="Open Sans Light"/>
              </w:rPr>
              <w:t>node,searching,tree</w:t>
            </w:r>
            <w:proofErr w:type="spellEnd"/>
            <w:r w:rsidRPr="00DD66C1">
              <w:rPr>
                <w:rFonts w:ascii="Open Sans Light" w:hAnsi="Open Sans Light" w:cs="Open Sans Light"/>
              </w:rPr>
              <w:t xml:space="preserve"> </w:t>
            </w:r>
            <w:proofErr w:type="spellStart"/>
            <w:r w:rsidRPr="00DD66C1">
              <w:rPr>
                <w:rFonts w:ascii="Open Sans Light" w:hAnsi="Open Sans Light" w:cs="Open Sans Light"/>
              </w:rPr>
              <w:t>balancing,traversal</w:t>
            </w:r>
            <w:proofErr w:type="spellEnd"/>
            <w:r w:rsidRPr="00DD66C1">
              <w:rPr>
                <w:rFonts w:ascii="Open Sans Light" w:hAnsi="Open Sans Light" w:cs="Open Sans Light"/>
              </w:rPr>
              <w:t xml:space="preserve"> techniques like </w:t>
            </w:r>
            <w:proofErr w:type="spellStart"/>
            <w:r w:rsidRPr="00DD66C1">
              <w:rPr>
                <w:rFonts w:ascii="Open Sans Light" w:hAnsi="Open Sans Light" w:cs="Open Sans Light"/>
              </w:rPr>
              <w:t>inorder,preorder</w:t>
            </w:r>
            <w:proofErr w:type="spellEnd"/>
            <w:r w:rsidRPr="00DD66C1">
              <w:rPr>
                <w:rFonts w:ascii="Open Sans Light" w:hAnsi="Open Sans Light" w:cs="Open Sans Light"/>
              </w:rPr>
              <w:t xml:space="preserve"> and </w:t>
            </w:r>
            <w:proofErr w:type="spellStart"/>
            <w:r w:rsidRPr="00DD66C1">
              <w:rPr>
                <w:rFonts w:ascii="Open Sans Light" w:hAnsi="Open Sans Light" w:cs="Open Sans Light"/>
              </w:rPr>
              <w:t>postorder</w:t>
            </w:r>
            <w:proofErr w:type="spellEnd"/>
            <w:r w:rsidRPr="00DD66C1">
              <w:rPr>
                <w:rFonts w:ascii="Open Sans Light" w:hAnsi="Open Sans Light" w:cs="Open Sans Light"/>
              </w:rPr>
              <w:t>.</w:t>
            </w:r>
          </w:p>
          <w:p w14:paraId="096DEF84" w14:textId="51967C05" w:rsidR="00840A7E" w:rsidRDefault="00D867F5" w:rsidP="00840A7E">
            <w:pPr>
              <w:rPr>
                <w:rStyle w:val="Hyperlink"/>
              </w:rPr>
            </w:pPr>
            <w:r>
              <w:rPr>
                <w:b/>
              </w:rPr>
              <w:t>Demo</w:t>
            </w:r>
            <w:r w:rsidR="00455A99">
              <w:t>:</w:t>
            </w:r>
            <w:r w:rsidR="00840A7E">
              <w:t xml:space="preserve"> </w:t>
            </w:r>
            <w:hyperlink r:id="rId15" w:history="1">
              <w:r w:rsidR="00203199" w:rsidRPr="004068B7">
                <w:rPr>
                  <w:rStyle w:val="Hyperlink"/>
                </w:rPr>
                <w:t>https://saksham2105.github.io/Binary-Search-Tree/index.html</w:t>
              </w:r>
            </w:hyperlink>
          </w:p>
          <w:p w14:paraId="5CE1DFA0" w14:textId="1D8CFE34" w:rsidR="00203199" w:rsidRDefault="00D867F5" w:rsidP="00203199">
            <w:pPr>
              <w:rPr>
                <w:rStyle w:val="Hyperlink"/>
              </w:rPr>
            </w:pPr>
            <w:proofErr w:type="spellStart"/>
            <w:r>
              <w:rPr>
                <w:b/>
              </w:rPr>
              <w:t>Github</w:t>
            </w:r>
            <w:proofErr w:type="spellEnd"/>
            <w:r w:rsidR="00203199">
              <w:t xml:space="preserve">: </w:t>
            </w:r>
            <w:hyperlink r:id="rId16" w:history="1">
              <w:r w:rsidR="00203199" w:rsidRPr="004068B7">
                <w:rPr>
                  <w:rStyle w:val="Hyperlink"/>
                </w:rPr>
                <w:t>https://github.com/saksham2105/Binary-Search-Tree</w:t>
              </w:r>
            </w:hyperlink>
          </w:p>
          <w:p w14:paraId="32E14CDF" w14:textId="53412076" w:rsidR="00203199" w:rsidRPr="00C74689" w:rsidRDefault="00203199" w:rsidP="00840A7E">
            <w:pPr>
              <w:rPr>
                <w:color w:val="B85A22" w:themeColor="accent2" w:themeShade="BF"/>
                <w:u w:val="single"/>
              </w:rPr>
            </w:pPr>
          </w:p>
          <w:p w14:paraId="5482ECAF" w14:textId="66D0E60C" w:rsidR="00CE714F" w:rsidRDefault="00CE714F" w:rsidP="00CE714F">
            <w:pPr>
              <w:rPr>
                <w:b/>
              </w:rPr>
            </w:pPr>
            <w:proofErr w:type="spellStart"/>
            <w:r>
              <w:rPr>
                <w:b/>
              </w:rPr>
              <w:t>PostMan</w:t>
            </w:r>
            <w:proofErr w:type="spellEnd"/>
            <w:r>
              <w:rPr>
                <w:b/>
              </w:rPr>
              <w:t xml:space="preserve"> Clone</w:t>
            </w:r>
          </w:p>
          <w:p w14:paraId="77164787" w14:textId="180C3966" w:rsidR="00203199" w:rsidRPr="00DD66C1" w:rsidRDefault="00203199" w:rsidP="00CE714F">
            <w:pPr>
              <w:rPr>
                <w:rFonts w:ascii="Open Sans Light" w:hAnsi="Open Sans Light" w:cs="Open Sans Light"/>
                <w:b/>
              </w:rPr>
            </w:pPr>
            <w:r w:rsidRPr="00DD66C1">
              <w:rPr>
                <w:rFonts w:ascii="Open Sans Light" w:hAnsi="Open Sans Light" w:cs="Open Sans Light"/>
              </w:rPr>
              <w:t xml:space="preserve">It is a Replica of </w:t>
            </w:r>
            <w:proofErr w:type="spellStart"/>
            <w:r w:rsidRPr="00DD66C1">
              <w:rPr>
                <w:rFonts w:ascii="Open Sans Light" w:hAnsi="Open Sans Light" w:cs="Open Sans Light"/>
              </w:rPr>
              <w:t>RESTClient</w:t>
            </w:r>
            <w:proofErr w:type="spellEnd"/>
            <w:r w:rsidRPr="00DD66C1">
              <w:rPr>
                <w:rFonts w:ascii="Open Sans Light" w:hAnsi="Open Sans Light" w:cs="Open Sans Light"/>
              </w:rPr>
              <w:t xml:space="preserve"> tool in which user can send GET and POST Requests and pass request JSON or custom parameters for POST requests and will collect output of input </w:t>
            </w:r>
            <w:proofErr w:type="spellStart"/>
            <w:r w:rsidRPr="00DD66C1">
              <w:rPr>
                <w:rFonts w:ascii="Open Sans Light" w:hAnsi="Open Sans Light" w:cs="Open Sans Light"/>
              </w:rPr>
              <w:t>url</w:t>
            </w:r>
            <w:proofErr w:type="spellEnd"/>
            <w:r w:rsidRPr="00DD66C1">
              <w:rPr>
                <w:rFonts w:ascii="Open Sans Light" w:hAnsi="Open Sans Light" w:cs="Open Sans Light"/>
              </w:rPr>
              <w:t xml:space="preserve"> in a highlighted </w:t>
            </w:r>
            <w:proofErr w:type="spellStart"/>
            <w:proofErr w:type="gramStart"/>
            <w:r w:rsidRPr="00DD66C1">
              <w:rPr>
                <w:rFonts w:ascii="Open Sans Light" w:hAnsi="Open Sans Light" w:cs="Open Sans Light"/>
              </w:rPr>
              <w:t>textarea,</w:t>
            </w:r>
            <w:r w:rsidR="00E000DB" w:rsidRPr="00DD66C1">
              <w:rPr>
                <w:rFonts w:ascii="Open Sans Light" w:hAnsi="Open Sans Light" w:cs="Open Sans Light"/>
              </w:rPr>
              <w:t>one</w:t>
            </w:r>
            <w:proofErr w:type="spellEnd"/>
            <w:proofErr w:type="gramEnd"/>
            <w:r w:rsidR="00E000DB" w:rsidRPr="00DD66C1">
              <w:rPr>
                <w:rFonts w:ascii="Open Sans Light" w:hAnsi="Open Sans Light" w:cs="Open Sans Light"/>
              </w:rPr>
              <w:t xml:space="preserve"> ca</w:t>
            </w:r>
            <w:r w:rsidR="004F13FE">
              <w:rPr>
                <w:rFonts w:ascii="Open Sans Light" w:hAnsi="Open Sans Light" w:cs="Open Sans Light"/>
              </w:rPr>
              <w:t>n</w:t>
            </w:r>
            <w:r w:rsidR="00E000DB" w:rsidRPr="00DD66C1">
              <w:rPr>
                <w:rFonts w:ascii="Open Sans Light" w:hAnsi="Open Sans Light" w:cs="Open Sans Light"/>
              </w:rPr>
              <w:t xml:space="preserve"> use this tool for debugging and testing purposes.</w:t>
            </w:r>
          </w:p>
          <w:p w14:paraId="5E586DF6" w14:textId="21269F4C" w:rsidR="00CE714F" w:rsidRPr="00C74689" w:rsidRDefault="00D867F5" w:rsidP="00CE714F">
            <w:pPr>
              <w:rPr>
                <w:color w:val="B85A22" w:themeColor="accent2" w:themeShade="BF"/>
                <w:u w:val="single"/>
              </w:rPr>
            </w:pPr>
            <w:proofErr w:type="gramStart"/>
            <w:r>
              <w:rPr>
                <w:b/>
              </w:rPr>
              <w:t>Demo</w:t>
            </w:r>
            <w:r w:rsidR="00CE714F" w:rsidRPr="00BF1373">
              <w:rPr>
                <w:color w:val="0070C0"/>
              </w:rPr>
              <w:t xml:space="preserve"> </w:t>
            </w:r>
            <w:r w:rsidR="00CE714F">
              <w:t>:</w:t>
            </w:r>
            <w:proofErr w:type="gramEnd"/>
            <w:r w:rsidR="00CE714F">
              <w:t xml:space="preserve"> </w:t>
            </w:r>
            <w:r w:rsidR="00CE714F">
              <w:rPr>
                <w:rStyle w:val="Hyperlink"/>
              </w:rPr>
              <w:t>https://saksham2105.github.io/postman/</w:t>
            </w:r>
          </w:p>
          <w:p w14:paraId="784DA69E" w14:textId="40AE1DBD" w:rsidR="00203199" w:rsidRDefault="00D867F5" w:rsidP="00203199">
            <w:pPr>
              <w:rPr>
                <w:rStyle w:val="Hyperlink"/>
              </w:rPr>
            </w:pPr>
            <w:proofErr w:type="spellStart"/>
            <w:r>
              <w:rPr>
                <w:b/>
              </w:rPr>
              <w:t>Github</w:t>
            </w:r>
            <w:proofErr w:type="spellEnd"/>
            <w:r w:rsidR="00203199">
              <w:t xml:space="preserve">: </w:t>
            </w:r>
            <w:hyperlink r:id="rId17" w:history="1">
              <w:r w:rsidR="0039777F" w:rsidRPr="004068B7">
                <w:rPr>
                  <w:rStyle w:val="Hyperlink"/>
                </w:rPr>
                <w:t>https://github.com/saksham2105/postman</w:t>
              </w:r>
            </w:hyperlink>
          </w:p>
          <w:p w14:paraId="2B99107E" w14:textId="77777777" w:rsidR="00840A7E" w:rsidRDefault="00840A7E" w:rsidP="00840A7E"/>
          <w:p w14:paraId="2A1A8F10" w14:textId="77777777" w:rsidR="00840A7E" w:rsidRPr="00530BC2" w:rsidRDefault="00840A7E" w:rsidP="00840A7E"/>
          <w:p w14:paraId="57EF11C2" w14:textId="77777777" w:rsidR="00840A7E" w:rsidRPr="004D3011" w:rsidRDefault="00840A7E" w:rsidP="00840A7E">
            <w:pPr>
              <w:rPr>
                <w:color w:val="FFFFFF" w:themeColor="background1"/>
              </w:rPr>
            </w:pPr>
          </w:p>
        </w:tc>
      </w:tr>
    </w:tbl>
    <w:p w14:paraId="1300DB4C" w14:textId="7BD1466A" w:rsidR="00F76EFA" w:rsidRPr="00F76EFA" w:rsidRDefault="00F76EFA" w:rsidP="00F76EFA">
      <w:pPr>
        <w:tabs>
          <w:tab w:val="left" w:pos="3330"/>
        </w:tabs>
      </w:pPr>
    </w:p>
    <w:sectPr w:rsidR="00F76EFA" w:rsidRPr="00F76EFA" w:rsidSect="000C45FF">
      <w:headerReference w:type="defaul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18D60E" w14:textId="77777777" w:rsidR="00833BF7" w:rsidRDefault="00833BF7" w:rsidP="000C45FF">
      <w:r>
        <w:separator/>
      </w:r>
    </w:p>
  </w:endnote>
  <w:endnote w:type="continuationSeparator" w:id="0">
    <w:p w14:paraId="443E09C3" w14:textId="77777777" w:rsidR="00833BF7" w:rsidRDefault="00833BF7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4B67D6" w14:textId="77777777" w:rsidR="00833BF7" w:rsidRDefault="00833BF7" w:rsidP="000C45FF">
      <w:r>
        <w:separator/>
      </w:r>
    </w:p>
  </w:footnote>
  <w:footnote w:type="continuationSeparator" w:id="0">
    <w:p w14:paraId="5B200BA2" w14:textId="77777777" w:rsidR="00833BF7" w:rsidRDefault="00833BF7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742688" w14:textId="77777777" w:rsidR="00703F85" w:rsidRDefault="00703F85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8240" behindDoc="1" locked="0" layoutInCell="1" allowOverlap="1" wp14:anchorId="36AB54AE" wp14:editId="65DC761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53519"/>
    <w:multiLevelType w:val="hybridMultilevel"/>
    <w:tmpl w:val="7BCA8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01F06"/>
    <w:multiLevelType w:val="hybridMultilevel"/>
    <w:tmpl w:val="E1729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F3967"/>
    <w:multiLevelType w:val="hybridMultilevel"/>
    <w:tmpl w:val="BE14B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444223"/>
    <w:multiLevelType w:val="hybridMultilevel"/>
    <w:tmpl w:val="F8849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C3A07"/>
    <w:multiLevelType w:val="hybridMultilevel"/>
    <w:tmpl w:val="BC56E4D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EFF"/>
    <w:rsid w:val="00036450"/>
    <w:rsid w:val="000414C3"/>
    <w:rsid w:val="00094499"/>
    <w:rsid w:val="000B1145"/>
    <w:rsid w:val="000B4C9E"/>
    <w:rsid w:val="000C45FF"/>
    <w:rsid w:val="000C7AEC"/>
    <w:rsid w:val="000D4228"/>
    <w:rsid w:val="000E3FD1"/>
    <w:rsid w:val="00112054"/>
    <w:rsid w:val="0013793C"/>
    <w:rsid w:val="001525E1"/>
    <w:rsid w:val="00180329"/>
    <w:rsid w:val="0019001F"/>
    <w:rsid w:val="00194B9C"/>
    <w:rsid w:val="001A74A5"/>
    <w:rsid w:val="001B2ABD"/>
    <w:rsid w:val="001E0391"/>
    <w:rsid w:val="001E1759"/>
    <w:rsid w:val="001F1ECC"/>
    <w:rsid w:val="00203199"/>
    <w:rsid w:val="002400EB"/>
    <w:rsid w:val="00256CF7"/>
    <w:rsid w:val="00274512"/>
    <w:rsid w:val="00281FD5"/>
    <w:rsid w:val="002A095A"/>
    <w:rsid w:val="002A5C74"/>
    <w:rsid w:val="00300E8A"/>
    <w:rsid w:val="0030481B"/>
    <w:rsid w:val="003156FC"/>
    <w:rsid w:val="003254B5"/>
    <w:rsid w:val="003316DE"/>
    <w:rsid w:val="00344F12"/>
    <w:rsid w:val="00350791"/>
    <w:rsid w:val="0037121F"/>
    <w:rsid w:val="0039777F"/>
    <w:rsid w:val="003A6B7D"/>
    <w:rsid w:val="003B06CA"/>
    <w:rsid w:val="003E4BA4"/>
    <w:rsid w:val="003F6AB9"/>
    <w:rsid w:val="00406501"/>
    <w:rsid w:val="004071FC"/>
    <w:rsid w:val="00417536"/>
    <w:rsid w:val="00424655"/>
    <w:rsid w:val="00425DE9"/>
    <w:rsid w:val="0043389E"/>
    <w:rsid w:val="004379FD"/>
    <w:rsid w:val="00445947"/>
    <w:rsid w:val="00455A99"/>
    <w:rsid w:val="004617C6"/>
    <w:rsid w:val="004813B3"/>
    <w:rsid w:val="00481784"/>
    <w:rsid w:val="00496591"/>
    <w:rsid w:val="004A0F1C"/>
    <w:rsid w:val="004B1878"/>
    <w:rsid w:val="004C63E4"/>
    <w:rsid w:val="004D0C1F"/>
    <w:rsid w:val="004D3011"/>
    <w:rsid w:val="004F13FE"/>
    <w:rsid w:val="005262AC"/>
    <w:rsid w:val="00530BC2"/>
    <w:rsid w:val="005343DB"/>
    <w:rsid w:val="00550F38"/>
    <w:rsid w:val="00551599"/>
    <w:rsid w:val="005739B6"/>
    <w:rsid w:val="005757F4"/>
    <w:rsid w:val="005C16F7"/>
    <w:rsid w:val="005E39D5"/>
    <w:rsid w:val="00600670"/>
    <w:rsid w:val="0061058A"/>
    <w:rsid w:val="0062123A"/>
    <w:rsid w:val="00646E75"/>
    <w:rsid w:val="00673461"/>
    <w:rsid w:val="006771D0"/>
    <w:rsid w:val="00693F98"/>
    <w:rsid w:val="006E1D56"/>
    <w:rsid w:val="00703F85"/>
    <w:rsid w:val="00715FCB"/>
    <w:rsid w:val="007167E5"/>
    <w:rsid w:val="00743101"/>
    <w:rsid w:val="007673B6"/>
    <w:rsid w:val="007775E1"/>
    <w:rsid w:val="00786061"/>
    <w:rsid w:val="007867A0"/>
    <w:rsid w:val="007927F5"/>
    <w:rsid w:val="007A722F"/>
    <w:rsid w:val="007B416D"/>
    <w:rsid w:val="00802560"/>
    <w:rsid w:val="00802CA0"/>
    <w:rsid w:val="00833BF7"/>
    <w:rsid w:val="00840A7E"/>
    <w:rsid w:val="00873CAF"/>
    <w:rsid w:val="00906F12"/>
    <w:rsid w:val="00917C61"/>
    <w:rsid w:val="009260CD"/>
    <w:rsid w:val="00952C25"/>
    <w:rsid w:val="00977667"/>
    <w:rsid w:val="009A1BF2"/>
    <w:rsid w:val="009F53FC"/>
    <w:rsid w:val="00A2118D"/>
    <w:rsid w:val="00A45801"/>
    <w:rsid w:val="00A81D91"/>
    <w:rsid w:val="00A91483"/>
    <w:rsid w:val="00AA1B64"/>
    <w:rsid w:val="00AA4199"/>
    <w:rsid w:val="00AD4B9A"/>
    <w:rsid w:val="00AD76E2"/>
    <w:rsid w:val="00B02E3C"/>
    <w:rsid w:val="00B04C7D"/>
    <w:rsid w:val="00B166E8"/>
    <w:rsid w:val="00B20152"/>
    <w:rsid w:val="00B33DFC"/>
    <w:rsid w:val="00B359E4"/>
    <w:rsid w:val="00B45BC0"/>
    <w:rsid w:val="00B54766"/>
    <w:rsid w:val="00B57D98"/>
    <w:rsid w:val="00B70850"/>
    <w:rsid w:val="00B96178"/>
    <w:rsid w:val="00BB4A99"/>
    <w:rsid w:val="00BD0BD9"/>
    <w:rsid w:val="00BD7D10"/>
    <w:rsid w:val="00BE6775"/>
    <w:rsid w:val="00BF1373"/>
    <w:rsid w:val="00BF7FDE"/>
    <w:rsid w:val="00C066B6"/>
    <w:rsid w:val="00C37BA1"/>
    <w:rsid w:val="00C4674C"/>
    <w:rsid w:val="00C506CF"/>
    <w:rsid w:val="00C509C4"/>
    <w:rsid w:val="00C62B73"/>
    <w:rsid w:val="00C72BED"/>
    <w:rsid w:val="00C9578B"/>
    <w:rsid w:val="00CB0055"/>
    <w:rsid w:val="00CE714F"/>
    <w:rsid w:val="00D0164E"/>
    <w:rsid w:val="00D2522B"/>
    <w:rsid w:val="00D422DE"/>
    <w:rsid w:val="00D5251A"/>
    <w:rsid w:val="00D5459D"/>
    <w:rsid w:val="00D6495F"/>
    <w:rsid w:val="00D867F5"/>
    <w:rsid w:val="00DA1F4D"/>
    <w:rsid w:val="00DB4D64"/>
    <w:rsid w:val="00DB7393"/>
    <w:rsid w:val="00DC00F4"/>
    <w:rsid w:val="00DC66EA"/>
    <w:rsid w:val="00DD172A"/>
    <w:rsid w:val="00DD66C1"/>
    <w:rsid w:val="00DF3206"/>
    <w:rsid w:val="00E000DB"/>
    <w:rsid w:val="00E2406F"/>
    <w:rsid w:val="00E25A26"/>
    <w:rsid w:val="00E4381A"/>
    <w:rsid w:val="00E55D74"/>
    <w:rsid w:val="00E948D1"/>
    <w:rsid w:val="00ED05E3"/>
    <w:rsid w:val="00F06103"/>
    <w:rsid w:val="00F24D4F"/>
    <w:rsid w:val="00F31327"/>
    <w:rsid w:val="00F53EFF"/>
    <w:rsid w:val="00F60274"/>
    <w:rsid w:val="00F76EFA"/>
    <w:rsid w:val="00F77FB9"/>
    <w:rsid w:val="00F8758E"/>
    <w:rsid w:val="00FB068F"/>
    <w:rsid w:val="00FC7A10"/>
    <w:rsid w:val="00FF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809FC2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AD4B9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16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leetcode.com/saksham2105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github.com/saksham2105" TargetMode="External"/><Relationship Id="rId17" Type="http://schemas.openxmlformats.org/officeDocument/2006/relationships/hyperlink" Target="https://github.com/saksham2105/postma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saksham2105/Binary-Search-Tree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altafalam21" TargetMode="External"/><Relationship Id="rId5" Type="http://schemas.openxmlformats.org/officeDocument/2006/relationships/styles" Target="styles.xml"/><Relationship Id="rId15" Type="http://schemas.openxmlformats.org/officeDocument/2006/relationships/hyperlink" Target="https://saksham2105.github.io/Binary-Search-Tree/index.html" TargetMode="External"/><Relationship Id="rId10" Type="http://schemas.openxmlformats.org/officeDocument/2006/relationships/hyperlink" Target="mailto:solankisaksham1998@gmail.com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saksham2105/database-designing-too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Blue%20gr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A826493AF9A4BAA809C42E00F83E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6830ED-FC20-4134-9C6A-E099A596B77A}"/>
      </w:docPartPr>
      <w:docPartBody>
        <w:p w:rsidR="0008636E" w:rsidRDefault="00251211" w:rsidP="00251211">
          <w:pPr>
            <w:pStyle w:val="AA826493AF9A4BAA809C42E00F83ECE3"/>
          </w:pPr>
          <w:r w:rsidRPr="00CB0055">
            <w:t>Contact</w:t>
          </w:r>
        </w:p>
      </w:docPartBody>
    </w:docPart>
    <w:docPart>
      <w:docPartPr>
        <w:name w:val="550C254C7CF444ABB37104DC60D09A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8366F5-850B-443D-BCD7-B040E8A60C49}"/>
      </w:docPartPr>
      <w:docPartBody>
        <w:p w:rsidR="0008636E" w:rsidRDefault="00251211" w:rsidP="00251211">
          <w:pPr>
            <w:pStyle w:val="550C254C7CF444ABB37104DC60D09AF3"/>
          </w:pPr>
          <w:r w:rsidRPr="004D3011">
            <w:t>PHONE:</w:t>
          </w:r>
        </w:p>
      </w:docPartBody>
    </w:docPart>
    <w:docPart>
      <w:docPartPr>
        <w:name w:val="DE691ECEF5F54B37BFBECB219643E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241EF-3883-4B00-BF91-2BF2548033EB}"/>
      </w:docPartPr>
      <w:docPartBody>
        <w:p w:rsidR="0008636E" w:rsidRDefault="00251211" w:rsidP="00251211">
          <w:pPr>
            <w:pStyle w:val="DE691ECEF5F54B37BFBECB219643E35C"/>
          </w:pPr>
          <w:r w:rsidRPr="004D3011">
            <w:t>EMAIL:</w:t>
          </w:r>
        </w:p>
      </w:docPartBody>
    </w:docPart>
    <w:docPart>
      <w:docPartPr>
        <w:name w:val="13F933AC056E40518F931C96D287E1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83B57-24C2-4755-B1FC-5D5AF1BE389F}"/>
      </w:docPartPr>
      <w:docPartBody>
        <w:p w:rsidR="0008636E" w:rsidRDefault="00251211" w:rsidP="00251211">
          <w:pPr>
            <w:pStyle w:val="13F933AC056E40518F931C96D287E17A"/>
          </w:pPr>
          <w:r w:rsidRPr="00036450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2FA"/>
    <w:rsid w:val="0008636E"/>
    <w:rsid w:val="00095149"/>
    <w:rsid w:val="000A071D"/>
    <w:rsid w:val="00251211"/>
    <w:rsid w:val="002B0027"/>
    <w:rsid w:val="003036B3"/>
    <w:rsid w:val="00323F31"/>
    <w:rsid w:val="003E6FAB"/>
    <w:rsid w:val="004132FA"/>
    <w:rsid w:val="004E1CB7"/>
    <w:rsid w:val="00583C2E"/>
    <w:rsid w:val="006E6CFD"/>
    <w:rsid w:val="007731C9"/>
    <w:rsid w:val="00834A5C"/>
    <w:rsid w:val="009E62BF"/>
    <w:rsid w:val="00B160C5"/>
    <w:rsid w:val="00BB61B9"/>
    <w:rsid w:val="00EE1D76"/>
    <w:rsid w:val="00F50A4E"/>
    <w:rsid w:val="00F8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paragraph" w:customStyle="1" w:styleId="AA826493AF9A4BAA809C42E00F83ECE3">
    <w:name w:val="AA826493AF9A4BAA809C42E00F83ECE3"/>
    <w:rsid w:val="00251211"/>
  </w:style>
  <w:style w:type="paragraph" w:customStyle="1" w:styleId="550C254C7CF444ABB37104DC60D09AF3">
    <w:name w:val="550C254C7CF444ABB37104DC60D09AF3"/>
    <w:rsid w:val="00251211"/>
  </w:style>
  <w:style w:type="paragraph" w:customStyle="1" w:styleId="DE691ECEF5F54B37BFBECB219643E35C">
    <w:name w:val="DE691ECEF5F54B37BFBECB219643E35C"/>
    <w:rsid w:val="00251211"/>
  </w:style>
  <w:style w:type="paragraph" w:customStyle="1" w:styleId="13F933AC056E40518F931C96D287E17A">
    <w:name w:val="13F933AC056E40518F931C96D287E17A"/>
    <w:rsid w:val="002512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resume.dotx</Template>
  <TotalTime>0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Altaf Alam</vt:lpstr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Altaf Alam</dc:title>
  <dc:subject/>
  <dc:creator/>
  <cp:keywords/>
  <dc:description/>
  <cp:lastModifiedBy/>
  <cp:revision>1</cp:revision>
  <dcterms:created xsi:type="dcterms:W3CDTF">2019-09-29T13:28:00Z</dcterms:created>
  <dcterms:modified xsi:type="dcterms:W3CDTF">2020-10-15T09:43:00Z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